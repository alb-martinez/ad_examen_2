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893718570"/>
        <w:docPartObj>
          <w:docPartGallery w:val="Cover Pages"/>
          <w:docPartUnique/>
        </w:docPartObj>
      </w:sdtPr>
      <w:sdtEndPr/>
      <w:sdtContent>
        <w:p w14:paraId="6275107F" w14:textId="77777777" w:rsidR="00077B2E" w:rsidRDefault="008061AC">
          <w:r>
            <w:rPr>
              <w:noProof/>
              <w:lang w:eastAsia="es-ES"/>
            </w:rPr>
            <w:drawing>
              <wp:anchor distT="0" distB="0" distL="114300" distR="114300" simplePos="0" relativeHeight="251662848" behindDoc="0" locked="0" layoutInCell="1" allowOverlap="1" wp14:anchorId="29267A08" wp14:editId="44245A53">
                <wp:simplePos x="0" y="0"/>
                <wp:positionH relativeFrom="margin">
                  <wp:align>right</wp:align>
                </wp:positionH>
                <wp:positionV relativeFrom="margin">
                  <wp:posOffset>-405130</wp:posOffset>
                </wp:positionV>
                <wp:extent cx="5203825" cy="1095375"/>
                <wp:effectExtent l="0" t="0" r="0" b="9525"/>
                <wp:wrapSquare wrapText="bothSides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3825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006C409" w14:textId="77777777" w:rsidR="00FE1F6E" w:rsidRDefault="00FE1F6E">
          <w:pPr>
            <w:spacing w:line="276" w:lineRule="auto"/>
            <w:jc w:val="left"/>
          </w:pPr>
        </w:p>
        <w:p w14:paraId="5E9B5653" w14:textId="77777777" w:rsidR="00FE1F6E" w:rsidRDefault="00FE1F6E">
          <w:pPr>
            <w:spacing w:line="276" w:lineRule="auto"/>
            <w:jc w:val="left"/>
          </w:pPr>
        </w:p>
        <w:p w14:paraId="084B8BD1" w14:textId="77777777" w:rsidR="00FE1F6E" w:rsidRDefault="00FE1F6E">
          <w:pPr>
            <w:spacing w:line="276" w:lineRule="auto"/>
            <w:jc w:val="left"/>
          </w:pPr>
        </w:p>
        <w:p w14:paraId="553F8659" w14:textId="77777777" w:rsidR="00FE1F6E" w:rsidRDefault="001E18E2">
          <w:pPr>
            <w:spacing w:line="276" w:lineRule="auto"/>
            <w:jc w:val="left"/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53631" behindDoc="0" locked="0" layoutInCell="1" allowOverlap="1" wp14:anchorId="41A9FEB0" wp14:editId="319C8C4A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8307070" cy="5191125"/>
                <wp:effectExtent l="0" t="4128" r="0" b="0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otherboard-152501_960_720[1].png"/>
                        <pic:cNvPicPr/>
                      </pic:nvPicPr>
                      <pic:blipFill>
                        <a:blip r:embed="rId9">
                          <a:duotone>
                            <a:schemeClr val="bg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8307070" cy="5191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111F1BB" w14:textId="77777777" w:rsidR="00FE1F6E" w:rsidRDefault="00FE1F6E">
          <w:pPr>
            <w:spacing w:line="276" w:lineRule="auto"/>
            <w:jc w:val="left"/>
          </w:pPr>
        </w:p>
        <w:p w14:paraId="28734DE7" w14:textId="77777777" w:rsidR="00077B2E" w:rsidRDefault="00503423">
          <w:pPr>
            <w:spacing w:line="276" w:lineRule="auto"/>
            <w:jc w:val="left"/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es-ES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DBED15E" wp14:editId="7C72DEDB">
                    <wp:simplePos x="0" y="0"/>
                    <wp:positionH relativeFrom="page">
                      <wp:posOffset>1162050</wp:posOffset>
                    </wp:positionH>
                    <wp:positionV relativeFrom="page">
                      <wp:posOffset>9563099</wp:posOffset>
                    </wp:positionV>
                    <wp:extent cx="5753100" cy="626745"/>
                    <wp:effectExtent l="0" t="0" r="13335" b="19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267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43F368" w14:textId="77777777" w:rsidR="004944E1" w:rsidRDefault="004944E1" w:rsidP="001E18E2">
                                <w:pPr>
                                  <w:spacing w:line="240" w:lineRule="auto"/>
                                  <w:jc w:val="right"/>
                                </w:pPr>
                                <w:r>
                                  <w:t xml:space="preserve">ALBERTO MARTÍNEZ RUANO – </w:t>
                                </w:r>
                                <w:r w:rsidR="000870E8">
                                  <w:t>2</w:t>
                                </w:r>
                                <w:r>
                                  <w:t xml:space="preserve">º </w:t>
                                </w:r>
                                <w:r w:rsidR="00503423">
                                  <w:t>DAM</w:t>
                                </w:r>
                                <w:r>
                                  <w:t xml:space="preserve"> SEMI-PRESENCIAL</w:t>
                                </w:r>
                              </w:p>
                              <w:p w14:paraId="1DDDB87F" w14:textId="15A4295E" w:rsidR="004944E1" w:rsidRPr="004944E1" w:rsidRDefault="004944E1" w:rsidP="001E18E2">
                                <w:pPr>
                                  <w:spacing w:line="240" w:lineRule="auto"/>
                                  <w:jc w:val="right"/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CIPFP </w:t>
                                </w:r>
                                <w:r w:rsidR="00503423">
                                  <w:rPr>
                                    <w:sz w:val="20"/>
                                    <w:szCs w:val="20"/>
                                  </w:rPr>
                                  <w:t>MISLATA</w:t>
                                </w:r>
                                <w:r w:rsidR="001E18E2">
                                  <w:rPr>
                                    <w:sz w:val="20"/>
                                    <w:szCs w:val="20"/>
                                  </w:rPr>
                                  <w:t xml:space="preserve"> - 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20</w:t>
                                </w:r>
                                <w:r w:rsidR="00226868">
                                  <w:rPr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="002342DC">
                                  <w:rPr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  <w:p w14:paraId="5DFBA033" w14:textId="77777777" w:rsidR="004944E1" w:rsidRDefault="00B75146" w:rsidP="004944E1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23837554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944E1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4944E1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BED15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2" o:spid="_x0000_s1026" type="#_x0000_t202" style="position:absolute;margin-left:91.5pt;margin-top:753pt;width:453pt;height:49.35pt;z-index:251656704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" filled="f" stroked="f" strokeweight=".5pt">
                    <v:textbox inset="0,0,0,0">
                      <w:txbxContent>
                        <w:p w14:paraId="6443F368" w14:textId="77777777" w:rsidR="004944E1" w:rsidRDefault="004944E1" w:rsidP="001E18E2">
                          <w:pPr>
                            <w:spacing w:line="240" w:lineRule="auto"/>
                            <w:jc w:val="right"/>
                          </w:pPr>
                          <w:r>
                            <w:t xml:space="preserve">ALBERTO MARTÍNEZ RUANO – </w:t>
                          </w:r>
                          <w:r w:rsidR="000870E8">
                            <w:t>2</w:t>
                          </w:r>
                          <w:r>
                            <w:t xml:space="preserve">º </w:t>
                          </w:r>
                          <w:r w:rsidR="00503423">
                            <w:t>DAM</w:t>
                          </w:r>
                          <w:r>
                            <w:t xml:space="preserve"> SEMI-PRESENCIAL</w:t>
                          </w:r>
                        </w:p>
                        <w:p w14:paraId="1DDDB87F" w14:textId="15A4295E" w:rsidR="004944E1" w:rsidRPr="004944E1" w:rsidRDefault="004944E1" w:rsidP="001E18E2">
                          <w:pPr>
                            <w:spacing w:line="240" w:lineRule="auto"/>
                            <w:jc w:val="right"/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CIPFP </w:t>
                          </w:r>
                          <w:r w:rsidR="00503423">
                            <w:rPr>
                              <w:sz w:val="20"/>
                              <w:szCs w:val="20"/>
                            </w:rPr>
                            <w:t>MISLATA</w:t>
                          </w:r>
                          <w:r w:rsidR="001E18E2">
                            <w:rPr>
                              <w:sz w:val="20"/>
                              <w:szCs w:val="20"/>
                            </w:rPr>
                            <w:t xml:space="preserve"> - </w:t>
                          </w:r>
                          <w:r>
                            <w:rPr>
                              <w:sz w:val="20"/>
                              <w:szCs w:val="20"/>
                            </w:rPr>
                            <w:t>20</w:t>
                          </w:r>
                          <w:r w:rsidR="00226868">
                            <w:rPr>
                              <w:sz w:val="20"/>
                              <w:szCs w:val="20"/>
                            </w:rPr>
                            <w:t>2</w:t>
                          </w:r>
                          <w:r w:rsidR="002342DC">
                            <w:rPr>
                              <w:sz w:val="20"/>
                              <w:szCs w:val="20"/>
                            </w:rPr>
                            <w:t>1</w:t>
                          </w:r>
                        </w:p>
                        <w:p w14:paraId="5DFBA033" w14:textId="77777777" w:rsidR="004944E1" w:rsidRDefault="00B75146" w:rsidP="004944E1">
                          <w:pPr>
                            <w:rPr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23837554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944E1">
                                <w:rPr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4944E1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411B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5DDC8459" wp14:editId="6FCE2FDB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7341079</wp:posOffset>
                    </wp:positionV>
                    <wp:extent cx="5850961" cy="1423359"/>
                    <wp:effectExtent l="0" t="0" r="0" b="5715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50961" cy="142335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AED9C6" w14:textId="21CD65E6" w:rsidR="00077B2E" w:rsidRPr="000870E8" w:rsidRDefault="00B75146" w:rsidP="004944E1">
                                <w:pPr>
                                  <w:jc w:val="right"/>
                                  <w:rPr>
                                    <w:rFonts w:ascii="Audiowide" w:hAnsi="Audiowide"/>
                                    <w:b/>
                                    <w:caps/>
                                    <w:color w:val="009688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Audiowide" w:hAnsi="Audiowide"/>
                                      <w:b/>
                                      <w:color w:val="009688"/>
                                      <w:sz w:val="32"/>
                                      <w:szCs w:val="32"/>
                                    </w:rPr>
                                    <w:alias w:val="Título"/>
                                    <w:tag w:val=""/>
                                    <w:id w:val="-7520522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/>
                                    </w:rPr>
                                  </w:sdtEndPr>
                                  <w:sdtContent>
                                    <w:r w:rsidR="00612E90">
                                      <w:rPr>
                                        <w:rFonts w:ascii="Audiowide" w:hAnsi="Audiowide"/>
                                        <w:b/>
                                        <w:color w:val="009688"/>
                                        <w:sz w:val="32"/>
                                        <w:szCs w:val="32"/>
                                      </w:rPr>
                                      <w:t>ACCESO A DATOS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udiowide" w:hAnsi="Audiowide"/>
                                    <w:b/>
                                    <w:smallCaps/>
                                    <w:color w:val="009688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82285678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E567BB" w14:textId="40ACBC3A" w:rsidR="00077B2E" w:rsidRPr="000870E8" w:rsidRDefault="00612E90" w:rsidP="008508C8">
                                    <w:pPr>
                                      <w:jc w:val="right"/>
                                      <w:rPr>
                                        <w:rFonts w:ascii="Audiowide" w:hAnsi="Audiowide"/>
                                        <w:smallCaps/>
                                        <w:color w:val="009688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Audiowide" w:hAnsi="Audiowide"/>
                                        <w:b/>
                                        <w:smallCaps/>
                                        <w:color w:val="009688"/>
                                        <w:sz w:val="36"/>
                                        <w:szCs w:val="36"/>
                                      </w:rPr>
                                      <w:t>EXAMEN 2ª EVALUACIÓN</w:t>
                                    </w:r>
                                    <w:r w:rsidR="002016A4">
                                      <w:rPr>
                                        <w:rFonts w:ascii="Audiowide" w:hAnsi="Audiowide"/>
                                        <w:b/>
                                        <w:smallCaps/>
                                        <w:color w:val="009688"/>
                                        <w:sz w:val="36"/>
                                        <w:szCs w:val="36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DC8459" id="Cuadro de texto 113" o:spid="_x0000_s1027" type="#_x0000_t202" style="position:absolute;margin-left:409.5pt;margin-top:578.05pt;width:460.7pt;height:112.1pt;z-index:251655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" filled="f" stroked="f" strokeweight=".5pt">
                    <v:textbox inset="0,0,0,0">
                      <w:txbxContent>
                        <w:p w14:paraId="6DAED9C6" w14:textId="21CD65E6" w:rsidR="00077B2E" w:rsidRPr="000870E8" w:rsidRDefault="00B75146" w:rsidP="004944E1">
                          <w:pPr>
                            <w:jc w:val="right"/>
                            <w:rPr>
                              <w:rFonts w:ascii="Audiowide" w:hAnsi="Audiowide"/>
                              <w:b/>
                              <w:caps/>
                              <w:color w:val="009688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Audiowide" w:hAnsi="Audiowide"/>
                                <w:b/>
                                <w:color w:val="009688"/>
                                <w:sz w:val="32"/>
                                <w:szCs w:val="32"/>
                              </w:rPr>
                              <w:alias w:val="Título"/>
                              <w:tag w:val=""/>
                              <w:id w:val="-7520522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/>
                              </w:rPr>
                            </w:sdtEndPr>
                            <w:sdtContent>
                              <w:r w:rsidR="00612E90">
                                <w:rPr>
                                  <w:rFonts w:ascii="Audiowide" w:hAnsi="Audiowide"/>
                                  <w:b/>
                                  <w:color w:val="009688"/>
                                  <w:sz w:val="32"/>
                                  <w:szCs w:val="32"/>
                                </w:rPr>
                                <w:t>ACCESO A DATOS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udiowide" w:hAnsi="Audiowide"/>
                              <w:b/>
                              <w:smallCaps/>
                              <w:color w:val="009688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82285678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7E567BB" w14:textId="40ACBC3A" w:rsidR="00077B2E" w:rsidRPr="000870E8" w:rsidRDefault="00612E90" w:rsidP="008508C8">
                              <w:pPr>
                                <w:jc w:val="right"/>
                                <w:rPr>
                                  <w:rFonts w:ascii="Audiowide" w:hAnsi="Audiowide"/>
                                  <w:smallCaps/>
                                  <w:color w:val="009688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udiowide" w:hAnsi="Audiowide"/>
                                  <w:b/>
                                  <w:smallCaps/>
                                  <w:color w:val="009688"/>
                                  <w:sz w:val="36"/>
                                  <w:szCs w:val="36"/>
                                </w:rPr>
                                <w:t>EXAMEN 2ª EVALUACIÓN</w:t>
                              </w:r>
                              <w:r w:rsidR="002016A4">
                                <w:rPr>
                                  <w:rFonts w:ascii="Audiowide" w:hAnsi="Audiowide"/>
                                  <w:b/>
                                  <w:smallCaps/>
                                  <w:color w:val="009688"/>
                                  <w:sz w:val="36"/>
                                  <w:szCs w:val="36"/>
                                </w:rPr>
                                <w:t>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077B2E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4656" behindDoc="0" locked="0" layoutInCell="1" allowOverlap="1" wp14:anchorId="540EE97B" wp14:editId="5B1FF683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28575" b="1524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009688"/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bg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DEF5137" id="Grupo 114" o:spid="_x0000_s1026" style="position:absolute;margin-left:0;margin-top:0;width:18pt;height:10in;z-index:251654656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" filled="f" strokecolor="#7f7f7f [1612]" strokeweight="2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" filled="f" strokecolor="#7f7f7f [1612]" strokeweight="2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077B2E"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sz w:val="24"/>
          <w:szCs w:val="22"/>
          <w:lang w:eastAsia="en-US"/>
        </w:rPr>
        <w:id w:val="-1746340951"/>
        <w:docPartObj>
          <w:docPartGallery w:val="Table of Contents"/>
          <w:docPartUnique/>
        </w:docPartObj>
      </w:sdtPr>
      <w:sdtEndPr>
        <w:rPr>
          <w:b/>
          <w:bCs/>
          <w:color w:val="808080" w:themeColor="background1" w:themeShade="80"/>
          <w:sz w:val="22"/>
        </w:rPr>
      </w:sdtEndPr>
      <w:sdtContent>
        <w:p w14:paraId="6A806EE2" w14:textId="77777777" w:rsidR="00F6009C" w:rsidRDefault="00D56C6C" w:rsidP="000870E8">
          <w:pPr>
            <w:pStyle w:val="TtuloTDC"/>
            <w:jc w:val="center"/>
            <w:rPr>
              <w:rFonts w:ascii="Audiowide" w:hAnsi="Audiowide"/>
              <w:color w:val="009688"/>
              <w:sz w:val="36"/>
            </w:rPr>
          </w:pPr>
          <w:r w:rsidRPr="000870E8">
            <w:rPr>
              <w:rFonts w:ascii="Audiowide" w:hAnsi="Audiowide"/>
              <w:color w:val="009688"/>
              <w:sz w:val="36"/>
            </w:rPr>
            <w:t>ÍNDICE</w:t>
          </w:r>
        </w:p>
        <w:p w14:paraId="5C2AC2E2" w14:textId="77777777" w:rsidR="00FD4F22" w:rsidRPr="00FD4F22" w:rsidRDefault="00FD4F22" w:rsidP="00FD4F22">
          <w:pPr>
            <w:rPr>
              <w:lang w:eastAsia="es-ES"/>
            </w:rPr>
          </w:pPr>
        </w:p>
        <w:p w14:paraId="3CAE57A0" w14:textId="31BCBD70" w:rsidR="007D3562" w:rsidRDefault="00F6009C">
          <w:pPr>
            <w:pStyle w:val="TDC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445054" w:history="1">
            <w:r w:rsidR="007D3562" w:rsidRPr="00EF4A2D">
              <w:rPr>
                <w:rStyle w:val="Hipervnculo"/>
                <w:noProof/>
              </w:rPr>
              <w:t>1.</w:t>
            </w:r>
            <w:r w:rsidR="007D3562">
              <w:rPr>
                <w:rFonts w:asciiTheme="minorHAnsi" w:eastAsiaTheme="minorEastAsia" w:hAnsiTheme="minorHAnsi"/>
                <w:noProof/>
                <w:color w:val="auto"/>
                <w:lang w:eastAsia="es-ES"/>
              </w:rPr>
              <w:tab/>
            </w:r>
            <w:r w:rsidR="007D3562" w:rsidRPr="00EF4A2D">
              <w:rPr>
                <w:rStyle w:val="Hipervnculo"/>
                <w:noProof/>
              </w:rPr>
              <w:t>SQLITE CONNECTION</w:t>
            </w:r>
            <w:r w:rsidR="007D3562">
              <w:rPr>
                <w:noProof/>
                <w:webHidden/>
              </w:rPr>
              <w:tab/>
            </w:r>
            <w:r w:rsidR="007D3562">
              <w:rPr>
                <w:noProof/>
                <w:webHidden/>
              </w:rPr>
              <w:fldChar w:fldCharType="begin"/>
            </w:r>
            <w:r w:rsidR="007D3562">
              <w:rPr>
                <w:noProof/>
                <w:webHidden/>
              </w:rPr>
              <w:instrText xml:space="preserve"> PAGEREF _Toc63445054 \h </w:instrText>
            </w:r>
            <w:r w:rsidR="007D3562">
              <w:rPr>
                <w:noProof/>
                <w:webHidden/>
              </w:rPr>
            </w:r>
            <w:r w:rsidR="007D3562">
              <w:rPr>
                <w:noProof/>
                <w:webHidden/>
              </w:rPr>
              <w:fldChar w:fldCharType="separate"/>
            </w:r>
            <w:r w:rsidR="002E3314">
              <w:rPr>
                <w:noProof/>
                <w:webHidden/>
              </w:rPr>
              <w:t>2</w:t>
            </w:r>
            <w:r w:rsidR="007D3562">
              <w:rPr>
                <w:noProof/>
                <w:webHidden/>
              </w:rPr>
              <w:fldChar w:fldCharType="end"/>
            </w:r>
          </w:hyperlink>
        </w:p>
        <w:p w14:paraId="07647197" w14:textId="7313907E" w:rsidR="007D3562" w:rsidRDefault="00B75146">
          <w:pPr>
            <w:pStyle w:val="TD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63445055" w:history="1">
            <w:r w:rsidR="007D3562" w:rsidRPr="00EF4A2D">
              <w:rPr>
                <w:rStyle w:val="Hipervnculo"/>
                <w:noProof/>
              </w:rPr>
              <w:t>1.1</w:t>
            </w:r>
            <w:r w:rsidR="007D3562">
              <w:rPr>
                <w:rFonts w:asciiTheme="minorHAnsi" w:eastAsiaTheme="minorEastAsia" w:hAnsiTheme="minorHAnsi"/>
                <w:noProof/>
                <w:color w:val="auto"/>
                <w:lang w:eastAsia="es-ES"/>
              </w:rPr>
              <w:tab/>
            </w:r>
            <w:r w:rsidR="007D3562" w:rsidRPr="00EF4A2D">
              <w:rPr>
                <w:rStyle w:val="Hipervnculo"/>
                <w:noProof/>
              </w:rPr>
              <w:t>Diseño</w:t>
            </w:r>
            <w:r w:rsidR="007D3562">
              <w:rPr>
                <w:noProof/>
                <w:webHidden/>
              </w:rPr>
              <w:tab/>
            </w:r>
            <w:r w:rsidR="007D3562">
              <w:rPr>
                <w:noProof/>
                <w:webHidden/>
              </w:rPr>
              <w:fldChar w:fldCharType="begin"/>
            </w:r>
            <w:r w:rsidR="007D3562">
              <w:rPr>
                <w:noProof/>
                <w:webHidden/>
              </w:rPr>
              <w:instrText xml:space="preserve"> PAGEREF _Toc63445055 \h </w:instrText>
            </w:r>
            <w:r w:rsidR="007D3562">
              <w:rPr>
                <w:noProof/>
                <w:webHidden/>
              </w:rPr>
            </w:r>
            <w:r w:rsidR="007D3562">
              <w:rPr>
                <w:noProof/>
                <w:webHidden/>
              </w:rPr>
              <w:fldChar w:fldCharType="separate"/>
            </w:r>
            <w:r w:rsidR="002E3314">
              <w:rPr>
                <w:noProof/>
                <w:webHidden/>
              </w:rPr>
              <w:t>2</w:t>
            </w:r>
            <w:r w:rsidR="007D3562">
              <w:rPr>
                <w:noProof/>
                <w:webHidden/>
              </w:rPr>
              <w:fldChar w:fldCharType="end"/>
            </w:r>
          </w:hyperlink>
        </w:p>
        <w:p w14:paraId="336666E1" w14:textId="6A2174DD" w:rsidR="007D3562" w:rsidRDefault="00B75146">
          <w:pPr>
            <w:pStyle w:val="TD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63445056" w:history="1">
            <w:r w:rsidR="007D3562" w:rsidRPr="00EF4A2D">
              <w:rPr>
                <w:rStyle w:val="Hipervnculo"/>
                <w:noProof/>
              </w:rPr>
              <w:t>1.2</w:t>
            </w:r>
            <w:r w:rsidR="007D3562">
              <w:rPr>
                <w:rFonts w:asciiTheme="minorHAnsi" w:eastAsiaTheme="minorEastAsia" w:hAnsiTheme="minorHAnsi"/>
                <w:noProof/>
                <w:color w:val="auto"/>
                <w:lang w:eastAsia="es-ES"/>
              </w:rPr>
              <w:tab/>
            </w:r>
            <w:r w:rsidR="007D3562" w:rsidRPr="00EF4A2D">
              <w:rPr>
                <w:rStyle w:val="Hipervnculo"/>
                <w:noProof/>
              </w:rPr>
              <w:t>BBDD</w:t>
            </w:r>
            <w:r w:rsidR="007D3562">
              <w:rPr>
                <w:noProof/>
                <w:webHidden/>
              </w:rPr>
              <w:tab/>
            </w:r>
            <w:r w:rsidR="007D3562">
              <w:rPr>
                <w:noProof/>
                <w:webHidden/>
              </w:rPr>
              <w:fldChar w:fldCharType="begin"/>
            </w:r>
            <w:r w:rsidR="007D3562">
              <w:rPr>
                <w:noProof/>
                <w:webHidden/>
              </w:rPr>
              <w:instrText xml:space="preserve"> PAGEREF _Toc63445056 \h </w:instrText>
            </w:r>
            <w:r w:rsidR="007D3562">
              <w:rPr>
                <w:noProof/>
                <w:webHidden/>
              </w:rPr>
            </w:r>
            <w:r w:rsidR="007D3562">
              <w:rPr>
                <w:noProof/>
                <w:webHidden/>
              </w:rPr>
              <w:fldChar w:fldCharType="separate"/>
            </w:r>
            <w:r w:rsidR="002E3314">
              <w:rPr>
                <w:noProof/>
                <w:webHidden/>
              </w:rPr>
              <w:t>2</w:t>
            </w:r>
            <w:r w:rsidR="007D3562">
              <w:rPr>
                <w:noProof/>
                <w:webHidden/>
              </w:rPr>
              <w:fldChar w:fldCharType="end"/>
            </w:r>
          </w:hyperlink>
        </w:p>
        <w:p w14:paraId="7A8581FA" w14:textId="61711E4D" w:rsidR="007D3562" w:rsidRDefault="00B75146">
          <w:pPr>
            <w:pStyle w:val="TD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63445057" w:history="1">
            <w:r w:rsidR="007D3562" w:rsidRPr="00EF4A2D">
              <w:rPr>
                <w:rStyle w:val="Hipervnculo"/>
                <w:noProof/>
              </w:rPr>
              <w:t>1.3</w:t>
            </w:r>
            <w:r w:rsidR="007D3562">
              <w:rPr>
                <w:rFonts w:asciiTheme="minorHAnsi" w:eastAsiaTheme="minorEastAsia" w:hAnsiTheme="minorHAnsi"/>
                <w:noProof/>
                <w:color w:val="auto"/>
                <w:lang w:eastAsia="es-ES"/>
              </w:rPr>
              <w:tab/>
            </w:r>
            <w:r w:rsidR="007D3562" w:rsidRPr="00EF4A2D">
              <w:rPr>
                <w:rStyle w:val="Hipervnculo"/>
                <w:noProof/>
              </w:rPr>
              <w:t>Conexión</w:t>
            </w:r>
            <w:r w:rsidR="007D3562">
              <w:rPr>
                <w:noProof/>
                <w:webHidden/>
              </w:rPr>
              <w:tab/>
            </w:r>
            <w:r w:rsidR="007D3562">
              <w:rPr>
                <w:noProof/>
                <w:webHidden/>
              </w:rPr>
              <w:fldChar w:fldCharType="begin"/>
            </w:r>
            <w:r w:rsidR="007D3562">
              <w:rPr>
                <w:noProof/>
                <w:webHidden/>
              </w:rPr>
              <w:instrText xml:space="preserve"> PAGEREF _Toc63445057 \h </w:instrText>
            </w:r>
            <w:r w:rsidR="007D3562">
              <w:rPr>
                <w:noProof/>
                <w:webHidden/>
              </w:rPr>
            </w:r>
            <w:r w:rsidR="007D3562">
              <w:rPr>
                <w:noProof/>
                <w:webHidden/>
              </w:rPr>
              <w:fldChar w:fldCharType="separate"/>
            </w:r>
            <w:r w:rsidR="002E3314">
              <w:rPr>
                <w:noProof/>
                <w:webHidden/>
              </w:rPr>
              <w:t>3</w:t>
            </w:r>
            <w:r w:rsidR="007D3562">
              <w:rPr>
                <w:noProof/>
                <w:webHidden/>
              </w:rPr>
              <w:fldChar w:fldCharType="end"/>
            </w:r>
          </w:hyperlink>
        </w:p>
        <w:p w14:paraId="6ED85585" w14:textId="7D9E6975" w:rsidR="007D3562" w:rsidRDefault="00B75146">
          <w:pPr>
            <w:pStyle w:val="TD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63445058" w:history="1">
            <w:r w:rsidR="007D3562" w:rsidRPr="00EF4A2D">
              <w:rPr>
                <w:rStyle w:val="Hipervnculo"/>
                <w:noProof/>
              </w:rPr>
              <w:t>1.4</w:t>
            </w:r>
            <w:r w:rsidR="007D3562">
              <w:rPr>
                <w:rFonts w:asciiTheme="minorHAnsi" w:eastAsiaTheme="minorEastAsia" w:hAnsiTheme="minorHAnsi"/>
                <w:noProof/>
                <w:color w:val="auto"/>
                <w:lang w:eastAsia="es-ES"/>
              </w:rPr>
              <w:tab/>
            </w:r>
            <w:r w:rsidR="007D3562" w:rsidRPr="00EF4A2D">
              <w:rPr>
                <w:rStyle w:val="Hipervnculo"/>
                <w:noProof/>
              </w:rPr>
              <w:t>Inserción</w:t>
            </w:r>
            <w:r w:rsidR="007D3562">
              <w:rPr>
                <w:noProof/>
                <w:webHidden/>
              </w:rPr>
              <w:tab/>
            </w:r>
            <w:r w:rsidR="007D3562">
              <w:rPr>
                <w:noProof/>
                <w:webHidden/>
              </w:rPr>
              <w:fldChar w:fldCharType="begin"/>
            </w:r>
            <w:r w:rsidR="007D3562">
              <w:rPr>
                <w:noProof/>
                <w:webHidden/>
              </w:rPr>
              <w:instrText xml:space="preserve"> PAGEREF _Toc63445058 \h </w:instrText>
            </w:r>
            <w:r w:rsidR="007D3562">
              <w:rPr>
                <w:noProof/>
                <w:webHidden/>
              </w:rPr>
            </w:r>
            <w:r w:rsidR="007D3562">
              <w:rPr>
                <w:noProof/>
                <w:webHidden/>
              </w:rPr>
              <w:fldChar w:fldCharType="separate"/>
            </w:r>
            <w:r w:rsidR="002E3314">
              <w:rPr>
                <w:noProof/>
                <w:webHidden/>
              </w:rPr>
              <w:t>5</w:t>
            </w:r>
            <w:r w:rsidR="007D3562">
              <w:rPr>
                <w:noProof/>
                <w:webHidden/>
              </w:rPr>
              <w:fldChar w:fldCharType="end"/>
            </w:r>
          </w:hyperlink>
        </w:p>
        <w:p w14:paraId="7C55B956" w14:textId="685AB5AD" w:rsidR="007D3562" w:rsidRDefault="00B75146">
          <w:pPr>
            <w:pStyle w:val="TD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63445059" w:history="1">
            <w:r w:rsidR="007D3562" w:rsidRPr="00EF4A2D">
              <w:rPr>
                <w:rStyle w:val="Hipervnculo"/>
                <w:noProof/>
              </w:rPr>
              <w:t>1.5</w:t>
            </w:r>
            <w:r w:rsidR="007D3562">
              <w:rPr>
                <w:rFonts w:asciiTheme="minorHAnsi" w:eastAsiaTheme="minorEastAsia" w:hAnsiTheme="minorHAnsi"/>
                <w:noProof/>
                <w:color w:val="auto"/>
                <w:lang w:eastAsia="es-ES"/>
              </w:rPr>
              <w:tab/>
            </w:r>
            <w:r w:rsidR="007D3562" w:rsidRPr="00EF4A2D">
              <w:rPr>
                <w:rStyle w:val="Hipervnculo"/>
                <w:noProof/>
              </w:rPr>
              <w:t>Consulta Escalar</w:t>
            </w:r>
            <w:r w:rsidR="007D3562">
              <w:rPr>
                <w:noProof/>
                <w:webHidden/>
              </w:rPr>
              <w:tab/>
            </w:r>
            <w:r w:rsidR="007D3562">
              <w:rPr>
                <w:noProof/>
                <w:webHidden/>
              </w:rPr>
              <w:fldChar w:fldCharType="begin"/>
            </w:r>
            <w:r w:rsidR="007D3562">
              <w:rPr>
                <w:noProof/>
                <w:webHidden/>
              </w:rPr>
              <w:instrText xml:space="preserve"> PAGEREF _Toc63445059 \h </w:instrText>
            </w:r>
            <w:r w:rsidR="007D3562">
              <w:rPr>
                <w:noProof/>
                <w:webHidden/>
              </w:rPr>
            </w:r>
            <w:r w:rsidR="007D3562">
              <w:rPr>
                <w:noProof/>
                <w:webHidden/>
              </w:rPr>
              <w:fldChar w:fldCharType="separate"/>
            </w:r>
            <w:r w:rsidR="002E3314">
              <w:rPr>
                <w:noProof/>
                <w:webHidden/>
              </w:rPr>
              <w:t>6</w:t>
            </w:r>
            <w:r w:rsidR="007D3562">
              <w:rPr>
                <w:noProof/>
                <w:webHidden/>
              </w:rPr>
              <w:fldChar w:fldCharType="end"/>
            </w:r>
          </w:hyperlink>
        </w:p>
        <w:p w14:paraId="7FB41957" w14:textId="2D65C67F" w:rsidR="007D3562" w:rsidRDefault="00B75146">
          <w:pPr>
            <w:pStyle w:val="TD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63445060" w:history="1">
            <w:r w:rsidR="007D3562" w:rsidRPr="00EF4A2D">
              <w:rPr>
                <w:rStyle w:val="Hipervnculo"/>
                <w:noProof/>
              </w:rPr>
              <w:t>1.6</w:t>
            </w:r>
            <w:r w:rsidR="007D3562">
              <w:rPr>
                <w:rFonts w:asciiTheme="minorHAnsi" w:eastAsiaTheme="minorEastAsia" w:hAnsiTheme="minorHAnsi"/>
                <w:noProof/>
                <w:color w:val="auto"/>
                <w:lang w:eastAsia="es-ES"/>
              </w:rPr>
              <w:tab/>
            </w:r>
            <w:r w:rsidR="007D3562" w:rsidRPr="00EF4A2D">
              <w:rPr>
                <w:rStyle w:val="Hipervnculo"/>
                <w:noProof/>
              </w:rPr>
              <w:t>Consulta</w:t>
            </w:r>
            <w:r w:rsidR="007D3562">
              <w:rPr>
                <w:noProof/>
                <w:webHidden/>
              </w:rPr>
              <w:tab/>
            </w:r>
            <w:r w:rsidR="007D3562">
              <w:rPr>
                <w:noProof/>
                <w:webHidden/>
              </w:rPr>
              <w:fldChar w:fldCharType="begin"/>
            </w:r>
            <w:r w:rsidR="007D3562">
              <w:rPr>
                <w:noProof/>
                <w:webHidden/>
              </w:rPr>
              <w:instrText xml:space="preserve"> PAGEREF _Toc63445060 \h </w:instrText>
            </w:r>
            <w:r w:rsidR="007D3562">
              <w:rPr>
                <w:noProof/>
                <w:webHidden/>
              </w:rPr>
            </w:r>
            <w:r w:rsidR="007D3562">
              <w:rPr>
                <w:noProof/>
                <w:webHidden/>
              </w:rPr>
              <w:fldChar w:fldCharType="separate"/>
            </w:r>
            <w:r w:rsidR="002E3314">
              <w:rPr>
                <w:noProof/>
                <w:webHidden/>
              </w:rPr>
              <w:t>7</w:t>
            </w:r>
            <w:r w:rsidR="007D3562">
              <w:rPr>
                <w:noProof/>
                <w:webHidden/>
              </w:rPr>
              <w:fldChar w:fldCharType="end"/>
            </w:r>
          </w:hyperlink>
        </w:p>
        <w:p w14:paraId="3B3D1D9C" w14:textId="3115D495" w:rsidR="007D3562" w:rsidRDefault="00B75146">
          <w:pPr>
            <w:pStyle w:val="TD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63445061" w:history="1">
            <w:r w:rsidR="007D3562" w:rsidRPr="00EF4A2D">
              <w:rPr>
                <w:rStyle w:val="Hipervnculo"/>
                <w:noProof/>
              </w:rPr>
              <w:t>1.7</w:t>
            </w:r>
            <w:r w:rsidR="007D3562">
              <w:rPr>
                <w:rFonts w:asciiTheme="minorHAnsi" w:eastAsiaTheme="minorEastAsia" w:hAnsiTheme="minorHAnsi"/>
                <w:noProof/>
                <w:color w:val="auto"/>
                <w:lang w:eastAsia="es-ES"/>
              </w:rPr>
              <w:tab/>
            </w:r>
            <w:r w:rsidR="007D3562" w:rsidRPr="00EF4A2D">
              <w:rPr>
                <w:rStyle w:val="Hipervnculo"/>
                <w:noProof/>
              </w:rPr>
              <w:t>Consulta desconectada – DataSet</w:t>
            </w:r>
            <w:r w:rsidR="007D3562">
              <w:rPr>
                <w:noProof/>
                <w:webHidden/>
              </w:rPr>
              <w:tab/>
            </w:r>
            <w:r w:rsidR="007D3562">
              <w:rPr>
                <w:noProof/>
                <w:webHidden/>
              </w:rPr>
              <w:fldChar w:fldCharType="begin"/>
            </w:r>
            <w:r w:rsidR="007D3562">
              <w:rPr>
                <w:noProof/>
                <w:webHidden/>
              </w:rPr>
              <w:instrText xml:space="preserve"> PAGEREF _Toc63445061 \h </w:instrText>
            </w:r>
            <w:r w:rsidR="007D3562">
              <w:rPr>
                <w:noProof/>
                <w:webHidden/>
              </w:rPr>
            </w:r>
            <w:r w:rsidR="007D3562">
              <w:rPr>
                <w:noProof/>
                <w:webHidden/>
              </w:rPr>
              <w:fldChar w:fldCharType="separate"/>
            </w:r>
            <w:r w:rsidR="002E3314">
              <w:rPr>
                <w:noProof/>
                <w:webHidden/>
              </w:rPr>
              <w:t>8</w:t>
            </w:r>
            <w:r w:rsidR="007D3562">
              <w:rPr>
                <w:noProof/>
                <w:webHidden/>
              </w:rPr>
              <w:fldChar w:fldCharType="end"/>
            </w:r>
          </w:hyperlink>
        </w:p>
        <w:p w14:paraId="32A5BF04" w14:textId="0251D426" w:rsidR="007D3562" w:rsidRDefault="00B75146">
          <w:pPr>
            <w:pStyle w:val="TDC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color w:val="auto"/>
              <w:lang w:eastAsia="es-ES"/>
            </w:rPr>
          </w:pPr>
          <w:hyperlink w:anchor="_Toc63445062" w:history="1">
            <w:r w:rsidR="007D3562" w:rsidRPr="00EF4A2D">
              <w:rPr>
                <w:rStyle w:val="Hipervnculo"/>
                <w:noProof/>
              </w:rPr>
              <w:t>1.8</w:t>
            </w:r>
            <w:r w:rsidR="007D3562">
              <w:rPr>
                <w:rFonts w:asciiTheme="minorHAnsi" w:eastAsiaTheme="minorEastAsia" w:hAnsiTheme="minorHAnsi"/>
                <w:noProof/>
                <w:color w:val="auto"/>
                <w:lang w:eastAsia="es-ES"/>
              </w:rPr>
              <w:tab/>
            </w:r>
            <w:r w:rsidR="007D3562" w:rsidRPr="00EF4A2D">
              <w:rPr>
                <w:rStyle w:val="Hipervnculo"/>
                <w:noProof/>
              </w:rPr>
              <w:t>Desconexión</w:t>
            </w:r>
            <w:r w:rsidR="007D3562">
              <w:rPr>
                <w:noProof/>
                <w:webHidden/>
              </w:rPr>
              <w:tab/>
            </w:r>
            <w:r w:rsidR="007D3562">
              <w:rPr>
                <w:noProof/>
                <w:webHidden/>
              </w:rPr>
              <w:fldChar w:fldCharType="begin"/>
            </w:r>
            <w:r w:rsidR="007D3562">
              <w:rPr>
                <w:noProof/>
                <w:webHidden/>
              </w:rPr>
              <w:instrText xml:space="preserve"> PAGEREF _Toc63445062 \h </w:instrText>
            </w:r>
            <w:r w:rsidR="007D3562">
              <w:rPr>
                <w:noProof/>
                <w:webHidden/>
              </w:rPr>
            </w:r>
            <w:r w:rsidR="007D3562">
              <w:rPr>
                <w:noProof/>
                <w:webHidden/>
              </w:rPr>
              <w:fldChar w:fldCharType="separate"/>
            </w:r>
            <w:r w:rsidR="002E3314">
              <w:rPr>
                <w:noProof/>
                <w:webHidden/>
              </w:rPr>
              <w:t>9</w:t>
            </w:r>
            <w:r w:rsidR="007D3562">
              <w:rPr>
                <w:noProof/>
                <w:webHidden/>
              </w:rPr>
              <w:fldChar w:fldCharType="end"/>
            </w:r>
          </w:hyperlink>
        </w:p>
        <w:p w14:paraId="1773187A" w14:textId="1B9DD206" w:rsidR="00F6009C" w:rsidRDefault="00F6009C">
          <w:r>
            <w:rPr>
              <w:b/>
              <w:bCs/>
            </w:rPr>
            <w:fldChar w:fldCharType="end"/>
          </w:r>
        </w:p>
      </w:sdtContent>
    </w:sdt>
    <w:p w14:paraId="357EAF00" w14:textId="77777777" w:rsidR="008123C2" w:rsidRDefault="008123C2" w:rsidP="00F6009C"/>
    <w:p w14:paraId="580C730F" w14:textId="77777777" w:rsidR="002D31B7" w:rsidRDefault="002D31B7" w:rsidP="002D31B7"/>
    <w:p w14:paraId="70A6DB0A" w14:textId="77777777" w:rsidR="002D31B7" w:rsidRDefault="002D31B7" w:rsidP="002D31B7"/>
    <w:p w14:paraId="4C2E119B" w14:textId="77777777" w:rsidR="002D31B7" w:rsidRDefault="002D31B7" w:rsidP="002D31B7"/>
    <w:p w14:paraId="1E6654A2" w14:textId="77777777" w:rsidR="002D31B7" w:rsidRDefault="002D31B7" w:rsidP="002D31B7"/>
    <w:p w14:paraId="56C97EDA" w14:textId="77777777" w:rsidR="00AD5965" w:rsidRDefault="00AD5965" w:rsidP="002D31B7"/>
    <w:p w14:paraId="0B144D49" w14:textId="77777777" w:rsidR="00705A5A" w:rsidRDefault="00705A5A" w:rsidP="002D31B7"/>
    <w:p w14:paraId="24E5A610" w14:textId="77777777" w:rsidR="00705A5A" w:rsidRDefault="00705A5A" w:rsidP="002D31B7"/>
    <w:p w14:paraId="192084AA" w14:textId="77777777" w:rsidR="0049779A" w:rsidRDefault="0049779A" w:rsidP="002D31B7"/>
    <w:p w14:paraId="0F8E20DD" w14:textId="77777777" w:rsidR="00DC0545" w:rsidRDefault="00DC0545" w:rsidP="002D31B7"/>
    <w:p w14:paraId="5A8F6D1D" w14:textId="77777777" w:rsidR="00DC0545" w:rsidRDefault="00DC0545" w:rsidP="002D31B7"/>
    <w:p w14:paraId="4B59DF88" w14:textId="77777777" w:rsidR="007D51AE" w:rsidRDefault="007D51AE" w:rsidP="002D31B7"/>
    <w:p w14:paraId="51E130C2" w14:textId="6F33A68E" w:rsidR="007D51AE" w:rsidRDefault="007D51AE" w:rsidP="002D31B7"/>
    <w:p w14:paraId="2B89823C" w14:textId="11B34FB0" w:rsidR="00D93CAD" w:rsidRDefault="00D93CAD" w:rsidP="00D93CAD">
      <w:pPr>
        <w:pStyle w:val="Ttulo1"/>
        <w:numPr>
          <w:ilvl w:val="0"/>
          <w:numId w:val="0"/>
        </w:numPr>
      </w:pPr>
      <w:r>
        <w:lastRenderedPageBreak/>
        <w:t>base de datos a utilizar</w:t>
      </w:r>
    </w:p>
    <w:p w14:paraId="6C4A7A5D" w14:textId="438B7F09" w:rsidR="00D93CAD" w:rsidRDefault="00D93CAD" w:rsidP="00D93CAD">
      <w:r w:rsidRPr="00D93CAD">
        <w:rPr>
          <w:noProof/>
        </w:rPr>
        <w:drawing>
          <wp:inline distT="0" distB="0" distL="0" distR="0" wp14:anchorId="27CD9A30" wp14:editId="5BEB9A98">
            <wp:extent cx="5579745" cy="263779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6099" w14:textId="5F5572F0" w:rsidR="0010760C" w:rsidRPr="00D93CAD" w:rsidRDefault="0010760C" w:rsidP="00D93CAD">
      <w:r w:rsidRPr="0010760C">
        <w:rPr>
          <w:noProof/>
        </w:rPr>
        <w:drawing>
          <wp:inline distT="0" distB="0" distL="0" distR="0" wp14:anchorId="6C2737BA" wp14:editId="3791D2E8">
            <wp:extent cx="4083260" cy="12256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237F" w14:textId="6218A762" w:rsidR="008910CD" w:rsidRDefault="00612E90" w:rsidP="00DD5D96">
      <w:pPr>
        <w:pStyle w:val="Ttulo1"/>
      </w:pPr>
      <w:r>
        <w:t>ejercicio</w:t>
      </w:r>
      <w:r w:rsidR="00A2423C">
        <w:t>S</w:t>
      </w:r>
      <w:r>
        <w:t xml:space="preserve"> 1</w:t>
      </w:r>
      <w:r w:rsidR="00362473">
        <w:t xml:space="preserve"> – hibernate</w:t>
      </w:r>
    </w:p>
    <w:p w14:paraId="023370B6" w14:textId="66DA375C" w:rsidR="00612E90" w:rsidRDefault="00D93CAD" w:rsidP="00D93CAD">
      <w:pPr>
        <w:pStyle w:val="Ttulo2"/>
      </w:pPr>
      <w:r>
        <w:t>a – most</w:t>
      </w:r>
      <w:r w:rsidR="00A2423C">
        <w:t>r</w:t>
      </w:r>
      <w:r>
        <w:t>ar todos los datos de empleados</w:t>
      </w:r>
    </w:p>
    <w:p w14:paraId="7ECA7D46" w14:textId="0E23CEEB" w:rsidR="0010760C" w:rsidRPr="0010760C" w:rsidRDefault="0010760C" w:rsidP="0010760C">
      <w:r w:rsidRPr="0010760C">
        <w:rPr>
          <w:noProof/>
        </w:rPr>
        <w:drawing>
          <wp:inline distT="0" distB="0" distL="0" distR="0" wp14:anchorId="0EC5BC5B" wp14:editId="124B94B9">
            <wp:extent cx="5579745" cy="1853565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040B" w14:textId="7A63201B" w:rsidR="0010760C" w:rsidRDefault="00D93CAD" w:rsidP="00D93CAD">
      <w:r w:rsidRPr="00D93CAD">
        <w:rPr>
          <w:noProof/>
        </w:rPr>
        <w:lastRenderedPageBreak/>
        <w:drawing>
          <wp:inline distT="0" distB="0" distL="0" distR="0" wp14:anchorId="42B39AC4" wp14:editId="4CDC3157">
            <wp:extent cx="5579745" cy="1478280"/>
            <wp:effectExtent l="0" t="0" r="190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98CC" w14:textId="1AC5D8DD" w:rsidR="00D93CAD" w:rsidRDefault="0010760C" w:rsidP="00D93CAD">
      <w:pPr>
        <w:pStyle w:val="Ttulo2"/>
      </w:pPr>
      <w:r>
        <w:t>b – empleados con comisión</w:t>
      </w:r>
    </w:p>
    <w:p w14:paraId="331D58F9" w14:textId="5F234566" w:rsidR="0010760C" w:rsidRPr="0010760C" w:rsidRDefault="0010760C" w:rsidP="0010760C">
      <w:r w:rsidRPr="0010760C">
        <w:rPr>
          <w:noProof/>
        </w:rPr>
        <w:drawing>
          <wp:inline distT="0" distB="0" distL="0" distR="0" wp14:anchorId="672A3910" wp14:editId="0523DC1F">
            <wp:extent cx="5579745" cy="206565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E2A0" w14:textId="6D4387F6" w:rsidR="0010760C" w:rsidRDefault="0010760C" w:rsidP="0010760C">
      <w:r w:rsidRPr="0010760C">
        <w:rPr>
          <w:noProof/>
        </w:rPr>
        <w:drawing>
          <wp:inline distT="0" distB="0" distL="0" distR="0" wp14:anchorId="79C37E49" wp14:editId="4D0C55C7">
            <wp:extent cx="5579745" cy="410210"/>
            <wp:effectExtent l="0" t="0" r="1905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CBF2" w14:textId="149844A1" w:rsidR="0010760C" w:rsidRDefault="0010760C" w:rsidP="0010760C">
      <w:pPr>
        <w:pStyle w:val="Ttulo2"/>
        <w:rPr>
          <w:u w:val="single"/>
        </w:rPr>
      </w:pPr>
      <w:r>
        <w:t xml:space="preserve">c – </w:t>
      </w:r>
      <w:r>
        <w:rPr>
          <w:u w:val="single"/>
        </w:rPr>
        <w:t>actualizar departamento 10</w:t>
      </w:r>
    </w:p>
    <w:p w14:paraId="308D9B4C" w14:textId="6D6F7A32" w:rsidR="0010760C" w:rsidRDefault="0010760C" w:rsidP="0010760C">
      <w:r w:rsidRPr="0010760C">
        <w:rPr>
          <w:noProof/>
        </w:rPr>
        <w:drawing>
          <wp:inline distT="0" distB="0" distL="0" distR="0" wp14:anchorId="68AFBB02" wp14:editId="04FC19B0">
            <wp:extent cx="5579745" cy="2474595"/>
            <wp:effectExtent l="0" t="0" r="1905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0EBC" w14:textId="5672166E" w:rsidR="0010760C" w:rsidRDefault="0010760C" w:rsidP="0010760C">
      <w:r w:rsidRPr="0010760C">
        <w:rPr>
          <w:noProof/>
        </w:rPr>
        <w:lastRenderedPageBreak/>
        <w:drawing>
          <wp:inline distT="0" distB="0" distL="0" distR="0" wp14:anchorId="120CC256" wp14:editId="0E88191D">
            <wp:extent cx="3988005" cy="120656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5B37" w14:textId="225C0E48" w:rsidR="0010760C" w:rsidRDefault="0010760C" w:rsidP="0010760C">
      <w:pPr>
        <w:pStyle w:val="Ttulo2"/>
      </w:pPr>
      <w:r>
        <w:t>departamento nuevo</w:t>
      </w:r>
    </w:p>
    <w:p w14:paraId="409CA025" w14:textId="329115DB" w:rsidR="00DC7D2F" w:rsidRPr="00DC7D2F" w:rsidRDefault="00DC7D2F" w:rsidP="00DC7D2F">
      <w:r w:rsidRPr="00DC7D2F">
        <w:rPr>
          <w:noProof/>
        </w:rPr>
        <w:drawing>
          <wp:inline distT="0" distB="0" distL="0" distR="0" wp14:anchorId="0300358C" wp14:editId="3A12FE2C">
            <wp:extent cx="1835244" cy="45722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C8EE" w14:textId="6EE0E664" w:rsidR="0010760C" w:rsidRDefault="00A2423C" w:rsidP="0010760C">
      <w:r w:rsidRPr="00A2423C">
        <w:rPr>
          <w:noProof/>
        </w:rPr>
        <w:drawing>
          <wp:inline distT="0" distB="0" distL="0" distR="0" wp14:anchorId="44F38656" wp14:editId="4D025345">
            <wp:extent cx="5579745" cy="1995170"/>
            <wp:effectExtent l="0" t="0" r="1905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BBD5" w14:textId="4A67A4CA" w:rsidR="00A2423C" w:rsidRDefault="00DC7D2F" w:rsidP="0010760C">
      <w:r w:rsidRPr="00DC7D2F">
        <w:rPr>
          <w:noProof/>
        </w:rPr>
        <w:drawing>
          <wp:inline distT="0" distB="0" distL="0" distR="0" wp14:anchorId="0529BC24" wp14:editId="2D2373FE">
            <wp:extent cx="4121362" cy="141612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49C8" w14:textId="1C005E4B" w:rsidR="00A2423C" w:rsidRDefault="00DC7D2F" w:rsidP="00DC7D2F">
      <w:pPr>
        <w:pStyle w:val="Ttulo1"/>
      </w:pPr>
      <w:r>
        <w:t>ejercicios oracle</w:t>
      </w:r>
    </w:p>
    <w:p w14:paraId="552E2DF3" w14:textId="67A5A0C9" w:rsidR="00DC7D2F" w:rsidRDefault="00DC7D2F" w:rsidP="00DC7D2F"/>
    <w:p w14:paraId="5816333B" w14:textId="7A050C66" w:rsidR="00DC7D2F" w:rsidRDefault="00DC7D2F" w:rsidP="00DC7D2F">
      <w:pPr>
        <w:pStyle w:val="Ttulo1"/>
      </w:pPr>
      <w:r>
        <w:lastRenderedPageBreak/>
        <w:t>ejercicios mongodb</w:t>
      </w:r>
    </w:p>
    <w:p w14:paraId="25EFC27D" w14:textId="2FF52222" w:rsidR="00DC7D2F" w:rsidRDefault="005F3067" w:rsidP="00DC7D2F">
      <w:r w:rsidRPr="005F3067">
        <w:rPr>
          <w:noProof/>
        </w:rPr>
        <w:drawing>
          <wp:inline distT="0" distB="0" distL="0" distR="0" wp14:anchorId="71430BCF" wp14:editId="0F78FFAC">
            <wp:extent cx="5579745" cy="1265555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321D" w14:textId="62D8FF7F" w:rsidR="005F3067" w:rsidRDefault="00583D7B" w:rsidP="00DC7D2F">
      <w:r w:rsidRPr="00583D7B">
        <w:rPr>
          <w:noProof/>
        </w:rPr>
        <w:drawing>
          <wp:inline distT="0" distB="0" distL="0" distR="0" wp14:anchorId="75A36E2A" wp14:editId="3748A848">
            <wp:extent cx="3641698" cy="1934180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6932" cy="19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910A" w14:textId="7BEC05F7" w:rsidR="00583D7B" w:rsidRDefault="00583D7B" w:rsidP="00583D7B">
      <w:pPr>
        <w:pStyle w:val="Ttulo2"/>
      </w:pPr>
      <w:r>
        <w:t>datos de los empleados con sueldo entre 1050 y 1450</w:t>
      </w:r>
    </w:p>
    <w:p w14:paraId="28ADBF94" w14:textId="05A35778" w:rsidR="00583D7B" w:rsidRDefault="002F7D53" w:rsidP="00583D7B">
      <w:r w:rsidRPr="002F7D53">
        <w:rPr>
          <w:noProof/>
        </w:rPr>
        <w:drawing>
          <wp:inline distT="0" distB="0" distL="0" distR="0" wp14:anchorId="34967B5C" wp14:editId="4E3C1A25">
            <wp:extent cx="4823610" cy="2067340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3731" cy="20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48B8" w14:textId="72C3E6A3" w:rsidR="002F7D53" w:rsidRDefault="002F7D53" w:rsidP="00583D7B">
      <w:r w:rsidRPr="002F7D53">
        <w:rPr>
          <w:noProof/>
        </w:rPr>
        <w:drawing>
          <wp:inline distT="0" distB="0" distL="0" distR="0" wp14:anchorId="4084CBDD" wp14:editId="5DBC78AE">
            <wp:extent cx="2784724" cy="216275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4555" cy="217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FC51" w14:textId="59FFEC2B" w:rsidR="002F7D53" w:rsidRDefault="002F7D53" w:rsidP="00583D7B">
      <w:r w:rsidRPr="002F7D53">
        <w:rPr>
          <w:noProof/>
        </w:rPr>
        <w:lastRenderedPageBreak/>
        <w:drawing>
          <wp:inline distT="0" distB="0" distL="0" distR="0" wp14:anchorId="6D220593" wp14:editId="7DA9CAD4">
            <wp:extent cx="5579745" cy="3710940"/>
            <wp:effectExtent l="0" t="0" r="1905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1399" w14:textId="1CB19BB0" w:rsidR="003D26AC" w:rsidRDefault="008F1DD6" w:rsidP="008F1DD6">
      <w:pPr>
        <w:pStyle w:val="Ttulo2"/>
      </w:pPr>
      <w:r>
        <w:t>bajar salario</w:t>
      </w:r>
    </w:p>
    <w:p w14:paraId="64AE6D93" w14:textId="392CCB99" w:rsidR="00B75146" w:rsidRPr="00B75146" w:rsidRDefault="00B75146" w:rsidP="00B75146">
      <w:r>
        <w:t>no se cual es la función de decrementar de bson. he hecho un incremento.</w:t>
      </w:r>
    </w:p>
    <w:p w14:paraId="5A82DB4A" w14:textId="4EA1FDC4" w:rsidR="008F1DD6" w:rsidRDefault="008F1DD6" w:rsidP="008F1DD6">
      <w:r w:rsidRPr="008F1DD6">
        <w:rPr>
          <w:noProof/>
        </w:rPr>
        <w:drawing>
          <wp:inline distT="0" distB="0" distL="0" distR="0" wp14:anchorId="1CFF99FF" wp14:editId="4CED8206">
            <wp:extent cx="5579745" cy="3710940"/>
            <wp:effectExtent l="0" t="0" r="190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1D06" w14:textId="005AF803" w:rsidR="008F1DD6" w:rsidRDefault="008F1DD6" w:rsidP="008F1DD6">
      <w:r w:rsidRPr="008F1DD6">
        <w:rPr>
          <w:noProof/>
        </w:rPr>
        <w:lastRenderedPageBreak/>
        <w:drawing>
          <wp:inline distT="0" distB="0" distL="0" distR="0" wp14:anchorId="42EA1A97" wp14:editId="2A0AEE0B">
            <wp:extent cx="4019757" cy="354983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40AA" w14:textId="77777777" w:rsidR="008F1DD6" w:rsidRPr="008F1DD6" w:rsidRDefault="008F1DD6" w:rsidP="008F1DD6"/>
    <w:p w14:paraId="70A988CF" w14:textId="77777777" w:rsidR="003D26AC" w:rsidRPr="00583D7B" w:rsidRDefault="003D26AC" w:rsidP="00583D7B"/>
    <w:sectPr w:rsidR="003D26AC" w:rsidRPr="00583D7B" w:rsidSect="00077B2E">
      <w:headerReference w:type="default" r:id="rId27"/>
      <w:footerReference w:type="default" r:id="rId28"/>
      <w:pgSz w:w="11906" w:h="16838"/>
      <w:pgMar w:top="1418" w:right="1418" w:bottom="1418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DF8B1" w14:textId="77777777" w:rsidR="00F947BC" w:rsidRDefault="00F947BC" w:rsidP="000E57BD">
      <w:pPr>
        <w:spacing w:after="0" w:line="240" w:lineRule="auto"/>
      </w:pPr>
      <w:r>
        <w:separator/>
      </w:r>
    </w:p>
  </w:endnote>
  <w:endnote w:type="continuationSeparator" w:id="0">
    <w:p w14:paraId="0AFE3442" w14:textId="77777777" w:rsidR="00F947BC" w:rsidRDefault="00F947BC" w:rsidP="000E5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udiowide">
    <w:altName w:val="Calibri"/>
    <w:panose1 w:val="02000503000000020004"/>
    <w:charset w:val="00"/>
    <w:family w:val="auto"/>
    <w:pitch w:val="variable"/>
    <w:sig w:usb0="A000006F" w:usb1="4000004A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A4456" w14:textId="77777777" w:rsidR="00F6009C" w:rsidRPr="002D31B7" w:rsidRDefault="00077B2E" w:rsidP="00A811BC">
    <w:pPr>
      <w:pStyle w:val="Piedepgina"/>
      <w:pBdr>
        <w:top w:val="single" w:sz="4" w:space="1" w:color="808080" w:themeColor="background1" w:themeShade="80"/>
      </w:pBdr>
      <w:rPr>
        <w:smallCaps/>
      </w:rPr>
    </w:pPr>
    <w:r>
      <w:rPr>
        <w:smallCaps/>
      </w:rPr>
      <w:t>Alberto M</w:t>
    </w:r>
    <w:r w:rsidR="00F6009C">
      <w:rPr>
        <w:smallCaps/>
      </w:rPr>
      <w:t>artÍ</w:t>
    </w:r>
    <w:r w:rsidR="00F6009C" w:rsidRPr="002D31B7">
      <w:rPr>
        <w:smallCaps/>
      </w:rPr>
      <w:t xml:space="preserve">nez </w:t>
    </w:r>
    <w:r>
      <w:rPr>
        <w:smallCaps/>
      </w:rPr>
      <w:t>R</w:t>
    </w:r>
    <w:r w:rsidR="00F6009C" w:rsidRPr="002D31B7">
      <w:rPr>
        <w:smallCaps/>
      </w:rPr>
      <w:t xml:space="preserve">uano                                                                                                                                          </w:t>
    </w:r>
    <w:r w:rsidR="00F6009C" w:rsidRPr="002D31B7">
      <w:rPr>
        <w:smallCaps/>
      </w:rPr>
      <w:fldChar w:fldCharType="begin"/>
    </w:r>
    <w:r w:rsidR="00F6009C" w:rsidRPr="002D31B7">
      <w:rPr>
        <w:smallCaps/>
      </w:rPr>
      <w:instrText xml:space="preserve"> PAGE   \* MERGEFORMAT </w:instrText>
    </w:r>
    <w:r w:rsidR="00F6009C" w:rsidRPr="002D31B7">
      <w:rPr>
        <w:smallCaps/>
      </w:rPr>
      <w:fldChar w:fldCharType="separate"/>
    </w:r>
    <w:r w:rsidR="00226868">
      <w:rPr>
        <w:smallCaps/>
        <w:noProof/>
      </w:rPr>
      <w:t>7</w:t>
    </w:r>
    <w:r w:rsidR="00F6009C" w:rsidRPr="002D31B7">
      <w:rPr>
        <w:smallCap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A7B977" w14:textId="77777777" w:rsidR="00F947BC" w:rsidRDefault="00F947BC" w:rsidP="000E57BD">
      <w:pPr>
        <w:spacing w:after="0" w:line="240" w:lineRule="auto"/>
      </w:pPr>
      <w:r>
        <w:separator/>
      </w:r>
    </w:p>
  </w:footnote>
  <w:footnote w:type="continuationSeparator" w:id="0">
    <w:p w14:paraId="57D3086F" w14:textId="77777777" w:rsidR="00F947BC" w:rsidRDefault="00F947BC" w:rsidP="000E5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730D3" w14:textId="49156655" w:rsidR="00612E90" w:rsidRDefault="00612E90" w:rsidP="00612E90">
    <w:pPr>
      <w:pStyle w:val="Encabezado"/>
      <w:pBdr>
        <w:bottom w:val="single" w:sz="4" w:space="1" w:color="808080" w:themeColor="background1" w:themeShade="80"/>
      </w:pBdr>
      <w:jc w:val="right"/>
      <w:rPr>
        <w:smallCaps/>
      </w:rPr>
    </w:pPr>
    <w:r>
      <w:rPr>
        <w:smallCaps/>
      </w:rPr>
      <w:t>ACCESO A DATOS – EXAMEN EV2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B0F6F"/>
    <w:multiLevelType w:val="hybridMultilevel"/>
    <w:tmpl w:val="409638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01C7E"/>
    <w:multiLevelType w:val="hybridMultilevel"/>
    <w:tmpl w:val="972E4D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45E09"/>
    <w:multiLevelType w:val="hybridMultilevel"/>
    <w:tmpl w:val="16A41A2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B57C75"/>
    <w:multiLevelType w:val="hybridMultilevel"/>
    <w:tmpl w:val="C4BAC994"/>
    <w:lvl w:ilvl="0" w:tplc="C666F4B8">
      <w:start w:val="1"/>
      <w:numFmt w:val="decimal"/>
      <w:pStyle w:val="Tablas"/>
      <w:lvlText w:val="Tabla %1."/>
      <w:lvlJc w:val="left"/>
      <w:pPr>
        <w:ind w:left="1080" w:hanging="360"/>
      </w:pPr>
      <w:rPr>
        <w:rFonts w:ascii="Century Gothic" w:hAnsi="Century Gothic" w:hint="default"/>
        <w:b/>
        <w:bCs w:val="0"/>
        <w:i w:val="0"/>
        <w:iCs w:val="0"/>
        <w:caps w:val="0"/>
        <w:strike w:val="0"/>
        <w:dstrike w:val="0"/>
        <w:vanish w:val="0"/>
        <w:color w:val="1F497D" w:themeColor="text2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2667FB"/>
    <w:multiLevelType w:val="hybridMultilevel"/>
    <w:tmpl w:val="94A05B1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32A8"/>
    <w:multiLevelType w:val="hybridMultilevel"/>
    <w:tmpl w:val="85465DC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A177A"/>
    <w:multiLevelType w:val="hybridMultilevel"/>
    <w:tmpl w:val="99A6068E"/>
    <w:lvl w:ilvl="0" w:tplc="DBE6C04A">
      <w:start w:val="1"/>
      <w:numFmt w:val="decimal"/>
      <w:pStyle w:val="FigurasI"/>
      <w:lvlText w:val="Figura 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D0590"/>
    <w:multiLevelType w:val="hybridMultilevel"/>
    <w:tmpl w:val="C350604C"/>
    <w:lvl w:ilvl="0" w:tplc="D82CBA44">
      <w:start w:val="1"/>
      <w:numFmt w:val="decimal"/>
      <w:pStyle w:val="Sinespaciado"/>
      <w:lvlText w:val="Figura %1."/>
      <w:lvlJc w:val="left"/>
      <w:pPr>
        <w:ind w:left="1080" w:hanging="360"/>
      </w:pPr>
      <w:rPr>
        <w:rFonts w:ascii="Century Gothic" w:hAnsi="Century Gothic" w:hint="default"/>
        <w:b/>
        <w:i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731E08"/>
    <w:multiLevelType w:val="hybridMultilevel"/>
    <w:tmpl w:val="1F2C530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446ED"/>
    <w:multiLevelType w:val="hybridMultilevel"/>
    <w:tmpl w:val="E8D025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3C6D15"/>
    <w:multiLevelType w:val="hybridMultilevel"/>
    <w:tmpl w:val="D67A7E8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D0572"/>
    <w:multiLevelType w:val="hybridMultilevel"/>
    <w:tmpl w:val="0F5219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C21694"/>
    <w:multiLevelType w:val="hybridMultilevel"/>
    <w:tmpl w:val="9EF23E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A0733"/>
    <w:multiLevelType w:val="multilevel"/>
    <w:tmpl w:val="972614F0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53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9895C32"/>
    <w:multiLevelType w:val="hybridMultilevel"/>
    <w:tmpl w:val="76225F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16571A"/>
    <w:multiLevelType w:val="hybridMultilevel"/>
    <w:tmpl w:val="0BFAF5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E97490"/>
    <w:multiLevelType w:val="hybridMultilevel"/>
    <w:tmpl w:val="15E66E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E440F9"/>
    <w:multiLevelType w:val="hybridMultilevel"/>
    <w:tmpl w:val="929CE9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984374"/>
    <w:multiLevelType w:val="hybridMultilevel"/>
    <w:tmpl w:val="E3E6A8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ED487C"/>
    <w:multiLevelType w:val="hybridMultilevel"/>
    <w:tmpl w:val="19E85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C733A1"/>
    <w:multiLevelType w:val="hybridMultilevel"/>
    <w:tmpl w:val="AB78D0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7D1A9F"/>
    <w:multiLevelType w:val="hybridMultilevel"/>
    <w:tmpl w:val="1DA83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276F2C"/>
    <w:multiLevelType w:val="hybridMultilevel"/>
    <w:tmpl w:val="6EF421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3"/>
  </w:num>
  <w:num w:numId="4">
    <w:abstractNumId w:val="7"/>
  </w:num>
  <w:num w:numId="5">
    <w:abstractNumId w:val="2"/>
  </w:num>
  <w:num w:numId="6">
    <w:abstractNumId w:val="1"/>
  </w:num>
  <w:num w:numId="7">
    <w:abstractNumId w:val="5"/>
  </w:num>
  <w:num w:numId="8">
    <w:abstractNumId w:val="15"/>
  </w:num>
  <w:num w:numId="9">
    <w:abstractNumId w:val="14"/>
  </w:num>
  <w:num w:numId="10">
    <w:abstractNumId w:val="8"/>
  </w:num>
  <w:num w:numId="11">
    <w:abstractNumId w:val="4"/>
  </w:num>
  <w:num w:numId="12">
    <w:abstractNumId w:val="10"/>
  </w:num>
  <w:num w:numId="13">
    <w:abstractNumId w:val="19"/>
  </w:num>
  <w:num w:numId="14">
    <w:abstractNumId w:val="20"/>
  </w:num>
  <w:num w:numId="15">
    <w:abstractNumId w:val="17"/>
  </w:num>
  <w:num w:numId="16">
    <w:abstractNumId w:val="12"/>
  </w:num>
  <w:num w:numId="17">
    <w:abstractNumId w:val="0"/>
  </w:num>
  <w:num w:numId="18">
    <w:abstractNumId w:val="9"/>
  </w:num>
  <w:num w:numId="19">
    <w:abstractNumId w:val="16"/>
  </w:num>
  <w:num w:numId="20">
    <w:abstractNumId w:val="18"/>
  </w:num>
  <w:num w:numId="21">
    <w:abstractNumId w:val="22"/>
  </w:num>
  <w:num w:numId="22">
    <w:abstractNumId w:val="11"/>
  </w:num>
  <w:num w:numId="23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86E"/>
    <w:rsid w:val="000115F3"/>
    <w:rsid w:val="000158A9"/>
    <w:rsid w:val="000216F8"/>
    <w:rsid w:val="00037B5C"/>
    <w:rsid w:val="000411B3"/>
    <w:rsid w:val="000411DC"/>
    <w:rsid w:val="000477C9"/>
    <w:rsid w:val="000522B3"/>
    <w:rsid w:val="000667F3"/>
    <w:rsid w:val="00077B2E"/>
    <w:rsid w:val="00085DC4"/>
    <w:rsid w:val="000865A9"/>
    <w:rsid w:val="000870E8"/>
    <w:rsid w:val="000B60D5"/>
    <w:rsid w:val="000C1507"/>
    <w:rsid w:val="000D00E1"/>
    <w:rsid w:val="000D07BA"/>
    <w:rsid w:val="000E57BD"/>
    <w:rsid w:val="0010760C"/>
    <w:rsid w:val="00126F60"/>
    <w:rsid w:val="001328B9"/>
    <w:rsid w:val="00133E63"/>
    <w:rsid w:val="00140A8F"/>
    <w:rsid w:val="00162496"/>
    <w:rsid w:val="00173FCD"/>
    <w:rsid w:val="00187D30"/>
    <w:rsid w:val="0019233C"/>
    <w:rsid w:val="00193EFA"/>
    <w:rsid w:val="00195238"/>
    <w:rsid w:val="001D04B5"/>
    <w:rsid w:val="001D7434"/>
    <w:rsid w:val="001E18E2"/>
    <w:rsid w:val="001F167E"/>
    <w:rsid w:val="002016A4"/>
    <w:rsid w:val="00214E41"/>
    <w:rsid w:val="00225D25"/>
    <w:rsid w:val="00226868"/>
    <w:rsid w:val="002342DC"/>
    <w:rsid w:val="00234B56"/>
    <w:rsid w:val="00250412"/>
    <w:rsid w:val="0025149D"/>
    <w:rsid w:val="00253EAB"/>
    <w:rsid w:val="00260666"/>
    <w:rsid w:val="0026597B"/>
    <w:rsid w:val="00285F1F"/>
    <w:rsid w:val="00290513"/>
    <w:rsid w:val="00295832"/>
    <w:rsid w:val="002A28AB"/>
    <w:rsid w:val="002A71D8"/>
    <w:rsid w:val="002B24F9"/>
    <w:rsid w:val="002C3F08"/>
    <w:rsid w:val="002D17FF"/>
    <w:rsid w:val="002D31B7"/>
    <w:rsid w:val="002D6E93"/>
    <w:rsid w:val="002E3314"/>
    <w:rsid w:val="002F7D53"/>
    <w:rsid w:val="00324EE7"/>
    <w:rsid w:val="00341A2A"/>
    <w:rsid w:val="00362473"/>
    <w:rsid w:val="0036296A"/>
    <w:rsid w:val="00384E79"/>
    <w:rsid w:val="003A1108"/>
    <w:rsid w:val="003A58B2"/>
    <w:rsid w:val="003B6DB5"/>
    <w:rsid w:val="003B6FD9"/>
    <w:rsid w:val="003B7AEB"/>
    <w:rsid w:val="003D0F05"/>
    <w:rsid w:val="003D26AC"/>
    <w:rsid w:val="003D2DE1"/>
    <w:rsid w:val="003D7AFB"/>
    <w:rsid w:val="003E4548"/>
    <w:rsid w:val="004119C1"/>
    <w:rsid w:val="00413005"/>
    <w:rsid w:val="00442CB6"/>
    <w:rsid w:val="00444D02"/>
    <w:rsid w:val="00455A5B"/>
    <w:rsid w:val="00462662"/>
    <w:rsid w:val="00465AE2"/>
    <w:rsid w:val="00477EF5"/>
    <w:rsid w:val="00491774"/>
    <w:rsid w:val="004944E1"/>
    <w:rsid w:val="0049779A"/>
    <w:rsid w:val="004A32BD"/>
    <w:rsid w:val="004B5904"/>
    <w:rsid w:val="004D35B3"/>
    <w:rsid w:val="004D382C"/>
    <w:rsid w:val="004E383C"/>
    <w:rsid w:val="004F3BFA"/>
    <w:rsid w:val="00503423"/>
    <w:rsid w:val="0050391C"/>
    <w:rsid w:val="00532541"/>
    <w:rsid w:val="005358EC"/>
    <w:rsid w:val="005506C7"/>
    <w:rsid w:val="00555438"/>
    <w:rsid w:val="00561833"/>
    <w:rsid w:val="00566924"/>
    <w:rsid w:val="00580B6C"/>
    <w:rsid w:val="00583D7B"/>
    <w:rsid w:val="00584659"/>
    <w:rsid w:val="00586472"/>
    <w:rsid w:val="005A4D26"/>
    <w:rsid w:val="005C1F0A"/>
    <w:rsid w:val="005D1CA7"/>
    <w:rsid w:val="005D7FEA"/>
    <w:rsid w:val="005E12DD"/>
    <w:rsid w:val="005E5DAC"/>
    <w:rsid w:val="005F13BD"/>
    <w:rsid w:val="005F2926"/>
    <w:rsid w:val="005F3067"/>
    <w:rsid w:val="00603618"/>
    <w:rsid w:val="00612E90"/>
    <w:rsid w:val="006271B4"/>
    <w:rsid w:val="00643DAC"/>
    <w:rsid w:val="0064648F"/>
    <w:rsid w:val="00646AC8"/>
    <w:rsid w:val="00651844"/>
    <w:rsid w:val="00652713"/>
    <w:rsid w:val="00680910"/>
    <w:rsid w:val="006A7E99"/>
    <w:rsid w:val="006C5803"/>
    <w:rsid w:val="006D2F23"/>
    <w:rsid w:val="006F3269"/>
    <w:rsid w:val="0070484E"/>
    <w:rsid w:val="00705A5A"/>
    <w:rsid w:val="007167E6"/>
    <w:rsid w:val="0071773E"/>
    <w:rsid w:val="007304E9"/>
    <w:rsid w:val="0074447D"/>
    <w:rsid w:val="007516E6"/>
    <w:rsid w:val="007533DE"/>
    <w:rsid w:val="0075650B"/>
    <w:rsid w:val="007577C4"/>
    <w:rsid w:val="00760A09"/>
    <w:rsid w:val="00781EFF"/>
    <w:rsid w:val="00783B87"/>
    <w:rsid w:val="00791970"/>
    <w:rsid w:val="00792C6E"/>
    <w:rsid w:val="00795A92"/>
    <w:rsid w:val="007A2C12"/>
    <w:rsid w:val="007A3F32"/>
    <w:rsid w:val="007C728F"/>
    <w:rsid w:val="007D3562"/>
    <w:rsid w:val="007D51AE"/>
    <w:rsid w:val="007F5B35"/>
    <w:rsid w:val="008061AC"/>
    <w:rsid w:val="008123C2"/>
    <w:rsid w:val="00832378"/>
    <w:rsid w:val="00832BBD"/>
    <w:rsid w:val="00834430"/>
    <w:rsid w:val="00841419"/>
    <w:rsid w:val="008508C8"/>
    <w:rsid w:val="00867E60"/>
    <w:rsid w:val="00876535"/>
    <w:rsid w:val="008910CD"/>
    <w:rsid w:val="008A22DC"/>
    <w:rsid w:val="008C1E9A"/>
    <w:rsid w:val="008E2068"/>
    <w:rsid w:val="008E6A68"/>
    <w:rsid w:val="008E7C73"/>
    <w:rsid w:val="008F1DD6"/>
    <w:rsid w:val="008F4488"/>
    <w:rsid w:val="008F6373"/>
    <w:rsid w:val="008F7860"/>
    <w:rsid w:val="0090361E"/>
    <w:rsid w:val="00914582"/>
    <w:rsid w:val="00921063"/>
    <w:rsid w:val="00924E5E"/>
    <w:rsid w:val="00925840"/>
    <w:rsid w:val="00953A80"/>
    <w:rsid w:val="00960300"/>
    <w:rsid w:val="00976693"/>
    <w:rsid w:val="00983BF0"/>
    <w:rsid w:val="009B624D"/>
    <w:rsid w:val="009D257D"/>
    <w:rsid w:val="009D68F6"/>
    <w:rsid w:val="009E3628"/>
    <w:rsid w:val="009E72D0"/>
    <w:rsid w:val="00A159DB"/>
    <w:rsid w:val="00A16424"/>
    <w:rsid w:val="00A23637"/>
    <w:rsid w:val="00A23727"/>
    <w:rsid w:val="00A2423C"/>
    <w:rsid w:val="00A34FBC"/>
    <w:rsid w:val="00A44A1A"/>
    <w:rsid w:val="00A811BC"/>
    <w:rsid w:val="00A82060"/>
    <w:rsid w:val="00AB315A"/>
    <w:rsid w:val="00AC2689"/>
    <w:rsid w:val="00AC268A"/>
    <w:rsid w:val="00AC2722"/>
    <w:rsid w:val="00AC5A2E"/>
    <w:rsid w:val="00AD5965"/>
    <w:rsid w:val="00AD6507"/>
    <w:rsid w:val="00AE5AC2"/>
    <w:rsid w:val="00AF0735"/>
    <w:rsid w:val="00AF1325"/>
    <w:rsid w:val="00B01228"/>
    <w:rsid w:val="00B11655"/>
    <w:rsid w:val="00B12D1E"/>
    <w:rsid w:val="00B364D8"/>
    <w:rsid w:val="00B4605E"/>
    <w:rsid w:val="00B46F67"/>
    <w:rsid w:val="00B50CCA"/>
    <w:rsid w:val="00B73B6B"/>
    <w:rsid w:val="00B75146"/>
    <w:rsid w:val="00B83C5E"/>
    <w:rsid w:val="00B924B0"/>
    <w:rsid w:val="00B93DF4"/>
    <w:rsid w:val="00B9591A"/>
    <w:rsid w:val="00BA68DF"/>
    <w:rsid w:val="00BA7F2E"/>
    <w:rsid w:val="00BB3177"/>
    <w:rsid w:val="00BB3701"/>
    <w:rsid w:val="00BB6155"/>
    <w:rsid w:val="00BD203D"/>
    <w:rsid w:val="00BD2E36"/>
    <w:rsid w:val="00BD77C2"/>
    <w:rsid w:val="00BE011C"/>
    <w:rsid w:val="00BE5B6F"/>
    <w:rsid w:val="00C16FF2"/>
    <w:rsid w:val="00C311E4"/>
    <w:rsid w:val="00C415D2"/>
    <w:rsid w:val="00C45AD0"/>
    <w:rsid w:val="00C543B1"/>
    <w:rsid w:val="00C55747"/>
    <w:rsid w:val="00C61278"/>
    <w:rsid w:val="00C7327B"/>
    <w:rsid w:val="00C8157B"/>
    <w:rsid w:val="00C82E96"/>
    <w:rsid w:val="00C9103B"/>
    <w:rsid w:val="00C93CF6"/>
    <w:rsid w:val="00C94683"/>
    <w:rsid w:val="00CA71B4"/>
    <w:rsid w:val="00CC057F"/>
    <w:rsid w:val="00CC1D45"/>
    <w:rsid w:val="00CF5C5B"/>
    <w:rsid w:val="00CF6560"/>
    <w:rsid w:val="00CF6F81"/>
    <w:rsid w:val="00D1328F"/>
    <w:rsid w:val="00D23C27"/>
    <w:rsid w:val="00D2419E"/>
    <w:rsid w:val="00D252CC"/>
    <w:rsid w:val="00D2757D"/>
    <w:rsid w:val="00D32760"/>
    <w:rsid w:val="00D41FDA"/>
    <w:rsid w:val="00D4594C"/>
    <w:rsid w:val="00D56C6C"/>
    <w:rsid w:val="00D65432"/>
    <w:rsid w:val="00D7125F"/>
    <w:rsid w:val="00D748B6"/>
    <w:rsid w:val="00D755EC"/>
    <w:rsid w:val="00D75D01"/>
    <w:rsid w:val="00D842BC"/>
    <w:rsid w:val="00D91A08"/>
    <w:rsid w:val="00D93CAD"/>
    <w:rsid w:val="00D95A35"/>
    <w:rsid w:val="00DA69DA"/>
    <w:rsid w:val="00DB556E"/>
    <w:rsid w:val="00DC0545"/>
    <w:rsid w:val="00DC7D2F"/>
    <w:rsid w:val="00DD0626"/>
    <w:rsid w:val="00DD2AE6"/>
    <w:rsid w:val="00DD4705"/>
    <w:rsid w:val="00DD5D96"/>
    <w:rsid w:val="00DE4F89"/>
    <w:rsid w:val="00DF725F"/>
    <w:rsid w:val="00E0403C"/>
    <w:rsid w:val="00E1547D"/>
    <w:rsid w:val="00E21178"/>
    <w:rsid w:val="00E2291A"/>
    <w:rsid w:val="00E23D40"/>
    <w:rsid w:val="00E24FF3"/>
    <w:rsid w:val="00E256EC"/>
    <w:rsid w:val="00E4100F"/>
    <w:rsid w:val="00E51960"/>
    <w:rsid w:val="00E56E04"/>
    <w:rsid w:val="00E671FF"/>
    <w:rsid w:val="00E812F7"/>
    <w:rsid w:val="00E95320"/>
    <w:rsid w:val="00EA1ACD"/>
    <w:rsid w:val="00EA381F"/>
    <w:rsid w:val="00EA68E3"/>
    <w:rsid w:val="00EA6F3C"/>
    <w:rsid w:val="00EB142B"/>
    <w:rsid w:val="00EB239E"/>
    <w:rsid w:val="00EB406B"/>
    <w:rsid w:val="00EB5FE8"/>
    <w:rsid w:val="00EC3FDB"/>
    <w:rsid w:val="00EC4548"/>
    <w:rsid w:val="00EC509E"/>
    <w:rsid w:val="00EC7222"/>
    <w:rsid w:val="00ED5511"/>
    <w:rsid w:val="00EE38A4"/>
    <w:rsid w:val="00EE6265"/>
    <w:rsid w:val="00F04C4A"/>
    <w:rsid w:val="00F05C79"/>
    <w:rsid w:val="00F07246"/>
    <w:rsid w:val="00F122B3"/>
    <w:rsid w:val="00F3286E"/>
    <w:rsid w:val="00F3426B"/>
    <w:rsid w:val="00F357E4"/>
    <w:rsid w:val="00F37F9D"/>
    <w:rsid w:val="00F41E79"/>
    <w:rsid w:val="00F42206"/>
    <w:rsid w:val="00F6009C"/>
    <w:rsid w:val="00F61D21"/>
    <w:rsid w:val="00F64AC3"/>
    <w:rsid w:val="00F72BDD"/>
    <w:rsid w:val="00F877A9"/>
    <w:rsid w:val="00F947BC"/>
    <w:rsid w:val="00FA4B6E"/>
    <w:rsid w:val="00FC279B"/>
    <w:rsid w:val="00FC503C"/>
    <w:rsid w:val="00FD4F22"/>
    <w:rsid w:val="00FE1F6E"/>
    <w:rsid w:val="00FE68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7EA375D"/>
  <w15:docId w15:val="{81B01B52-79FF-4B60-A284-5AAA9B2A5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1AC"/>
    <w:pPr>
      <w:spacing w:line="360" w:lineRule="auto"/>
      <w:jc w:val="both"/>
    </w:pPr>
    <w:rPr>
      <w:rFonts w:ascii="Century Gothic" w:hAnsi="Century Gothic"/>
      <w:color w:val="808080" w:themeColor="background1" w:themeShade="80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870E8"/>
    <w:pPr>
      <w:keepNext/>
      <w:keepLines/>
      <w:numPr>
        <w:numId w:val="3"/>
      </w:numPr>
      <w:spacing w:before="480" w:after="0"/>
      <w:outlineLvl w:val="0"/>
    </w:pPr>
    <w:rPr>
      <w:rFonts w:ascii="Audiowide" w:eastAsiaTheme="majorEastAsia" w:hAnsi="Audiowide" w:cstheme="majorBidi"/>
      <w:b/>
      <w:bCs/>
      <w:caps/>
      <w:color w:val="009688"/>
      <w:sz w:val="32"/>
      <w:szCs w:val="28"/>
    </w:rPr>
  </w:style>
  <w:style w:type="paragraph" w:styleId="Ttulo2">
    <w:name w:val="heading 2"/>
    <w:basedOn w:val="Ttulo1"/>
    <w:next w:val="Normal"/>
    <w:link w:val="Ttulo2Car"/>
    <w:autoRedefine/>
    <w:uiPriority w:val="9"/>
    <w:unhideWhenUsed/>
    <w:qFormat/>
    <w:rsid w:val="00A44A1A"/>
    <w:pPr>
      <w:numPr>
        <w:ilvl w:val="1"/>
      </w:numPr>
      <w:spacing w:before="200"/>
      <w:ind w:left="578" w:hanging="578"/>
      <w:outlineLvl w:val="1"/>
    </w:pPr>
    <w:rPr>
      <w:bCs w:val="0"/>
      <w:caps w:val="0"/>
      <w:smallCaps/>
      <w:color w:val="00C4B1"/>
      <w:sz w:val="28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867E60"/>
    <w:pPr>
      <w:numPr>
        <w:ilvl w:val="2"/>
        <w:numId w:val="3"/>
      </w:numPr>
      <w:spacing w:after="0"/>
      <w:outlineLvl w:val="2"/>
    </w:pPr>
    <w:rPr>
      <w:rFonts w:eastAsiaTheme="majorEastAsia" w:cstheme="majorBidi"/>
      <w:bCs/>
      <w:color w:val="00E6D0"/>
      <w:sz w:val="24"/>
      <w:szCs w:val="26"/>
    </w:rPr>
  </w:style>
  <w:style w:type="paragraph" w:styleId="Ttulo4">
    <w:name w:val="heading 4"/>
    <w:basedOn w:val="Normal"/>
    <w:next w:val="Normal"/>
    <w:link w:val="Ttulo4Car"/>
    <w:autoRedefine/>
    <w:uiPriority w:val="9"/>
    <w:unhideWhenUsed/>
    <w:qFormat/>
    <w:rsid w:val="008061AC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Cs/>
      <w:i/>
      <w:iCs/>
      <w:color w:val="4BACC6" w:themeColor="accent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4B56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4B56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4B56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4B56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4B56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70E8"/>
    <w:rPr>
      <w:rFonts w:ascii="Audiowide" w:eastAsiaTheme="majorEastAsia" w:hAnsi="Audiowide" w:cstheme="majorBidi"/>
      <w:b/>
      <w:bCs/>
      <w:caps/>
      <w:color w:val="009688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44A1A"/>
    <w:rPr>
      <w:rFonts w:ascii="Audiowide" w:eastAsiaTheme="majorEastAsia" w:hAnsi="Audiowide" w:cstheme="majorBidi"/>
      <w:b/>
      <w:smallCaps/>
      <w:color w:val="00C4B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7E60"/>
    <w:rPr>
      <w:rFonts w:ascii="Century Gothic" w:eastAsiaTheme="majorEastAsia" w:hAnsi="Century Gothic" w:cstheme="majorBidi"/>
      <w:bCs/>
      <w:color w:val="00E6D0"/>
      <w:sz w:val="24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8061AC"/>
    <w:rPr>
      <w:rFonts w:ascii="Century Gothic" w:eastAsiaTheme="majorEastAsia" w:hAnsi="Century Gothic" w:cstheme="majorBidi"/>
      <w:bCs/>
      <w:i/>
      <w:iCs/>
      <w:color w:val="4BACC6" w:themeColor="accent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71D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A71D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71D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71D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71D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nfasissutil">
    <w:name w:val="Subtle Emphasis"/>
    <w:basedOn w:val="Fuentedeprrafopredeter"/>
    <w:uiPriority w:val="19"/>
    <w:qFormat/>
    <w:rsid w:val="007167E6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7167E6"/>
    <w:rPr>
      <w:i/>
      <w:iCs/>
    </w:rPr>
  </w:style>
  <w:style w:type="paragraph" w:customStyle="1" w:styleId="FigurasI">
    <w:name w:val="FigurasI"/>
    <w:basedOn w:val="Normal"/>
    <w:next w:val="Tablas"/>
    <w:link w:val="FigurasICar"/>
    <w:autoRedefine/>
    <w:rsid w:val="00F3286E"/>
    <w:pPr>
      <w:numPr>
        <w:numId w:val="1"/>
      </w:numPr>
      <w:pBdr>
        <w:top w:val="single" w:sz="4" w:space="1" w:color="auto"/>
        <w:bottom w:val="single" w:sz="4" w:space="1" w:color="auto"/>
      </w:pBdr>
      <w:shd w:val="pct5" w:color="auto" w:fill="auto"/>
    </w:pPr>
    <w:rPr>
      <w:i/>
    </w:rPr>
  </w:style>
  <w:style w:type="paragraph" w:customStyle="1" w:styleId="Tablas">
    <w:name w:val="Tablas"/>
    <w:basedOn w:val="FigurasI"/>
    <w:next w:val="Normal"/>
    <w:link w:val="TablasCar"/>
    <w:qFormat/>
    <w:rsid w:val="008061AC"/>
    <w:pPr>
      <w:numPr>
        <w:numId w:val="2"/>
      </w:numPr>
    </w:pPr>
    <w:rPr>
      <w:color w:val="1F497D" w:themeColor="text2"/>
    </w:rPr>
  </w:style>
  <w:style w:type="character" w:customStyle="1" w:styleId="FigurasICar">
    <w:name w:val="FigurasI Car"/>
    <w:basedOn w:val="Fuentedeprrafopredeter"/>
    <w:link w:val="FigurasI"/>
    <w:rsid w:val="00F3286E"/>
    <w:rPr>
      <w:rFonts w:ascii="Century Gothic" w:hAnsi="Century Gothic"/>
      <w:i/>
      <w:color w:val="808080" w:themeColor="background1" w:themeShade="80"/>
      <w:shd w:val="pct5" w:color="auto" w:fill="auto"/>
    </w:rPr>
  </w:style>
  <w:style w:type="paragraph" w:styleId="Encabezado">
    <w:name w:val="header"/>
    <w:basedOn w:val="Normal"/>
    <w:link w:val="EncabezadoCar"/>
    <w:uiPriority w:val="99"/>
    <w:unhideWhenUsed/>
    <w:rsid w:val="000E57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ablasCar">
    <w:name w:val="Tablas Car"/>
    <w:basedOn w:val="FigurasICar"/>
    <w:link w:val="Tablas"/>
    <w:rsid w:val="008061AC"/>
    <w:rPr>
      <w:rFonts w:ascii="Century Gothic" w:hAnsi="Century Gothic"/>
      <w:i/>
      <w:color w:val="1F497D" w:themeColor="text2"/>
      <w:shd w:val="pct5" w:color="auto" w:fill="auto"/>
    </w:rPr>
  </w:style>
  <w:style w:type="character" w:customStyle="1" w:styleId="EncabezadoCar">
    <w:name w:val="Encabezado Car"/>
    <w:basedOn w:val="Fuentedeprrafopredeter"/>
    <w:link w:val="Encabezado"/>
    <w:uiPriority w:val="99"/>
    <w:rsid w:val="000E57BD"/>
  </w:style>
  <w:style w:type="paragraph" w:styleId="Piedepgina">
    <w:name w:val="footer"/>
    <w:basedOn w:val="Normal"/>
    <w:link w:val="PiedepginaCar"/>
    <w:uiPriority w:val="99"/>
    <w:unhideWhenUsed/>
    <w:rsid w:val="000E57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7BD"/>
  </w:style>
  <w:style w:type="character" w:styleId="Textodelmarcadordeposicin">
    <w:name w:val="Placeholder Text"/>
    <w:basedOn w:val="Fuentedeprrafopredeter"/>
    <w:uiPriority w:val="99"/>
    <w:semiHidden/>
    <w:rsid w:val="00A811BC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1BC"/>
    <w:rPr>
      <w:rFonts w:ascii="Tahoma" w:hAnsi="Tahoma" w:cs="Tahoma"/>
      <w:sz w:val="16"/>
      <w:szCs w:val="16"/>
    </w:rPr>
  </w:style>
  <w:style w:type="paragraph" w:styleId="Sinespaciado">
    <w:name w:val="No Spacing"/>
    <w:aliases w:val="Figuras"/>
    <w:basedOn w:val="FigurasI"/>
    <w:next w:val="Normal"/>
    <w:link w:val="SinespaciadoCar"/>
    <w:autoRedefine/>
    <w:uiPriority w:val="1"/>
    <w:qFormat/>
    <w:rsid w:val="000667F3"/>
    <w:pPr>
      <w:numPr>
        <w:numId w:val="4"/>
      </w:numPr>
      <w:spacing w:after="240" w:line="240" w:lineRule="auto"/>
      <w:ind w:left="1077" w:hanging="357"/>
    </w:pPr>
    <w:rPr>
      <w:i w:val="0"/>
      <w:color w:val="009688"/>
    </w:rPr>
  </w:style>
  <w:style w:type="paragraph" w:customStyle="1" w:styleId="Figura1">
    <w:name w:val="Figura 1."/>
    <w:basedOn w:val="Tablas"/>
    <w:link w:val="Figura1Car"/>
    <w:rsid w:val="005E12DD"/>
    <w:pPr>
      <w:numPr>
        <w:numId w:val="0"/>
      </w:numPr>
      <w:ind w:left="1080"/>
    </w:pPr>
    <w:rPr>
      <w:b/>
    </w:rPr>
  </w:style>
  <w:style w:type="character" w:customStyle="1" w:styleId="Figura1Car">
    <w:name w:val="Figura 1. Car"/>
    <w:basedOn w:val="TablasCar"/>
    <w:link w:val="Figura1"/>
    <w:rsid w:val="005E12DD"/>
    <w:rPr>
      <w:rFonts w:ascii="Century Gothic" w:hAnsi="Century Gothic"/>
      <w:b/>
      <w:i/>
      <w:color w:val="1F497D" w:themeColor="text2"/>
      <w:sz w:val="24"/>
      <w:shd w:val="pct5" w:color="auto" w:fill="auto"/>
    </w:rPr>
  </w:style>
  <w:style w:type="paragraph" w:styleId="Descripcin">
    <w:name w:val="caption"/>
    <w:basedOn w:val="Normal"/>
    <w:next w:val="Normal"/>
    <w:uiPriority w:val="35"/>
    <w:unhideWhenUsed/>
    <w:qFormat/>
    <w:rsid w:val="005F292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Fuentedeprrafopredeter"/>
    <w:rsid w:val="00491774"/>
  </w:style>
  <w:style w:type="character" w:styleId="Hipervnculo">
    <w:name w:val="Hyperlink"/>
    <w:basedOn w:val="Fuentedeprrafopredeter"/>
    <w:uiPriority w:val="99"/>
    <w:unhideWhenUsed/>
    <w:rsid w:val="0049177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53A8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2D6E93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F6009C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6009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6009C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F6009C"/>
    <w:pPr>
      <w:spacing w:after="100"/>
      <w:ind w:left="480"/>
    </w:pPr>
  </w:style>
  <w:style w:type="character" w:customStyle="1" w:styleId="SinespaciadoCar">
    <w:name w:val="Sin espaciado Car"/>
    <w:aliases w:val="Figuras Car"/>
    <w:basedOn w:val="Fuentedeprrafopredeter"/>
    <w:link w:val="Sinespaciado"/>
    <w:uiPriority w:val="1"/>
    <w:rsid w:val="000667F3"/>
    <w:rPr>
      <w:rFonts w:ascii="Century Gothic" w:hAnsi="Century Gothic"/>
      <w:color w:val="009688"/>
      <w:shd w:val="pct5" w:color="auto" w:fill="auto"/>
    </w:rPr>
  </w:style>
  <w:style w:type="paragraph" w:styleId="Prrafodelista">
    <w:name w:val="List Paragraph"/>
    <w:basedOn w:val="Normal"/>
    <w:uiPriority w:val="34"/>
    <w:qFormat/>
    <w:rsid w:val="0056183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225D2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RAEL\Desktop\SMR\plantillaSMR_docg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23F1FF-4C14-442B-9B64-456A8A2A6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plantillaSMR_docgral.dotx</Template>
  <TotalTime>117</TotalTime>
  <Pages>8</Pages>
  <Words>179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ACCESO A DATOS</vt:lpstr>
    </vt:vector>
  </TitlesOfParts>
  <Company>CIPFP AUSIAR MARCH</Company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ACCESO A DATOS</dc:title>
  <dc:subject>EXAMEN 2ª EVALUACIÓN)</dc:subject>
  <dc:creator>ALBERTO MARTÍNEZ RUANO – 1º SMR SEMI-PRESENCIAL</dc:creator>
  <cp:keywords/>
  <cp:lastModifiedBy>Alberto M.R.</cp:lastModifiedBy>
  <cp:revision>8</cp:revision>
  <cp:lastPrinted>2021-02-05T18:18:00Z</cp:lastPrinted>
  <dcterms:created xsi:type="dcterms:W3CDTF">2021-02-09T15:19:00Z</dcterms:created>
  <dcterms:modified xsi:type="dcterms:W3CDTF">2021-02-09T17:22:00Z</dcterms:modified>
</cp:coreProperties>
</file>